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408D0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63B30331" wp14:editId="658E5B25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692E5D5" w14:textId="77777777" w:rsidR="00C6554A" w:rsidRPr="00D5413C" w:rsidRDefault="00533B5D" w:rsidP="00C6554A">
      <w:pPr>
        <w:pStyle w:val="Subtitle"/>
      </w:pPr>
      <w:r w:rsidRPr="00533B5D">
        <w:rPr>
          <w:caps w:val="0"/>
          <w:color w:val="007789" w:themeColor="accent1" w:themeShade="BF"/>
          <w:kern w:val="28"/>
          <w:sz w:val="60"/>
        </w:rPr>
        <w:t>Discrete Structures</w:t>
      </w:r>
    </w:p>
    <w:p w14:paraId="0C880728" w14:textId="77777777" w:rsidR="00C6554A" w:rsidRDefault="00533B5D" w:rsidP="00C6554A">
      <w:pPr>
        <w:pStyle w:val="ContactInfo"/>
      </w:pPr>
      <w:r>
        <w:t>Lecture 1 ~ 3</w:t>
      </w:r>
      <w:r w:rsidR="00C6554A">
        <w:br w:type="page"/>
      </w:r>
    </w:p>
    <w:p w14:paraId="65255176" w14:textId="254962EE" w:rsidR="002C74C0" w:rsidRDefault="004F6BD8" w:rsidP="004F6BD8">
      <w:pPr>
        <w:pStyle w:val="Heading1"/>
      </w:pPr>
      <w:r>
        <w:lastRenderedPageBreak/>
        <w:t xml:space="preserve">Sequences and Recursions </w:t>
      </w:r>
    </w:p>
    <w:p w14:paraId="002F0949" w14:textId="36069A7E" w:rsidR="00926427" w:rsidRDefault="0007599A" w:rsidP="00926427">
      <w:r>
        <w:rPr>
          <w:noProof/>
          <w:lang w:eastAsia="ko-KR"/>
        </w:rPr>
        <w:drawing>
          <wp:inline distT="0" distB="0" distL="0" distR="0" wp14:anchorId="69251125" wp14:editId="537B2350">
            <wp:extent cx="5486400" cy="3086100"/>
            <wp:effectExtent l="0" t="0" r="0" b="12700"/>
            <wp:docPr id="1" name="Picture 1" descr="16466714_672659382895380_49419775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466714_672659382895380_494197751_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92DD" w14:textId="77777777" w:rsidR="0007599A" w:rsidRDefault="0007599A" w:rsidP="00926427"/>
    <w:p w14:paraId="614BA3DC" w14:textId="1F6CEC06" w:rsidR="004D40DF" w:rsidRPr="004D40DF" w:rsidRDefault="004D40DF" w:rsidP="0078339A">
      <w:pPr>
        <w:pStyle w:val="Heading1"/>
      </w:pPr>
      <w:r>
        <w:t>Example of Analytic Sequence and explicit Formula</w:t>
      </w:r>
    </w:p>
    <w:p w14:paraId="470ADCD8" w14:textId="06C71B3F" w:rsidR="0078339A" w:rsidRDefault="004D40DF" w:rsidP="00926427">
      <w:r>
        <w:rPr>
          <w:noProof/>
          <w:lang w:eastAsia="ko-KR"/>
        </w:rPr>
        <w:drawing>
          <wp:inline distT="0" distB="0" distL="0" distR="0" wp14:anchorId="21B9E510" wp14:editId="00655269">
            <wp:extent cx="5486400" cy="3087370"/>
            <wp:effectExtent l="0" t="0" r="0" b="11430"/>
            <wp:docPr id="2" name="Picture 2" descr="16522088_672659579562027_21986929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522088_672659579562027_219869293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3CCE" w14:textId="77777777" w:rsidR="0024409E" w:rsidRDefault="0078339A" w:rsidP="00926427">
      <w:r>
        <w:t>Base case of a1 = 2.</w:t>
      </w:r>
      <w:r w:rsidR="0024409E">
        <w:t xml:space="preserve"> Express this sequence with formula </w:t>
      </w:r>
    </w:p>
    <w:p w14:paraId="30A75522" w14:textId="45FF7610" w:rsidR="0078339A" w:rsidRDefault="0024409E" w:rsidP="00926427">
      <w:r>
        <w:lastRenderedPageBreak/>
        <w:br/>
      </w:r>
      <w:r>
        <w:rPr>
          <w:noProof/>
          <w:lang w:eastAsia="ko-KR"/>
        </w:rPr>
        <w:drawing>
          <wp:inline distT="0" distB="0" distL="0" distR="0" wp14:anchorId="3FA94B51" wp14:editId="478AE073">
            <wp:extent cx="2693035" cy="847090"/>
            <wp:effectExtent l="0" t="0" r="0" b="0"/>
            <wp:docPr id="3" name="Picture 3" descr="Screen%20Shot%202017-02-04%20at%208.04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2-04%20at%208.04.3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2BBC" w14:textId="79B49E91" w:rsidR="0024409E" w:rsidRDefault="00F87088" w:rsidP="00926427">
      <w:r>
        <w:rPr>
          <w:noProof/>
          <w:lang w:eastAsia="ko-KR"/>
        </w:rPr>
        <w:drawing>
          <wp:inline distT="0" distB="0" distL="0" distR="0" wp14:anchorId="6C8E3E1C" wp14:editId="2805AE63">
            <wp:extent cx="5478145" cy="2936240"/>
            <wp:effectExtent l="0" t="0" r="8255" b="10160"/>
            <wp:docPr id="6" name="Picture 6" descr="Screen%20Shot%202017-02-04%20at%208.04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2-04%20at%208.04.5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19327D5" wp14:editId="7EB17A7A">
            <wp:extent cx="5486400" cy="3087370"/>
            <wp:effectExtent l="0" t="0" r="0" b="11430"/>
            <wp:docPr id="7" name="Picture 7" descr="16466462_672659796228672_97401503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6466462_672659796228672_974015037_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1172" w14:textId="079CAF95" w:rsidR="00F87088" w:rsidRDefault="00F87088" w:rsidP="00926427">
      <w:r>
        <w:t>Not the final answer but still close – on the right track</w:t>
      </w:r>
    </w:p>
    <w:p w14:paraId="30DA95BD" w14:textId="77777777" w:rsidR="00BC6053" w:rsidRDefault="00BC6053" w:rsidP="00926427"/>
    <w:p w14:paraId="77F00AB3" w14:textId="0C683027" w:rsidR="00BC6053" w:rsidRDefault="00BC6053" w:rsidP="00BC6053">
      <w:pPr>
        <w:pStyle w:val="Heading1"/>
      </w:pPr>
      <w:r>
        <w:lastRenderedPageBreak/>
        <w:t xml:space="preserve">Example of </w:t>
      </w:r>
      <w:r>
        <w:t xml:space="preserve">Recursion – Fibonacci sequence </w:t>
      </w:r>
    </w:p>
    <w:p w14:paraId="140BF055" w14:textId="1423441C" w:rsidR="00BC6053" w:rsidRPr="00BC6053" w:rsidRDefault="00BC6053" w:rsidP="00BC6053">
      <w:r>
        <w:rPr>
          <w:noProof/>
          <w:lang w:eastAsia="ko-KR"/>
        </w:rPr>
        <w:drawing>
          <wp:inline distT="0" distB="0" distL="0" distR="0" wp14:anchorId="59987CEF" wp14:editId="3E7E738A">
            <wp:extent cx="5478145" cy="1904365"/>
            <wp:effectExtent l="0" t="0" r="8255" b="635"/>
            <wp:docPr id="8" name="Picture 8" descr="Screen%20Shot%202017-02-04%20at%208.05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2-04%20at%208.05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50AB" w14:textId="77777777" w:rsidR="006D253E" w:rsidRDefault="0080667D" w:rsidP="0080667D">
      <w:pPr>
        <w:pStyle w:val="ListParagraph"/>
        <w:numPr>
          <w:ilvl w:val="0"/>
          <w:numId w:val="16"/>
        </w:numPr>
      </w:pPr>
      <w:proofErr w:type="spellStart"/>
      <w:r>
        <w:t>Lets</w:t>
      </w:r>
      <w:proofErr w:type="spellEnd"/>
      <w:r>
        <w:t xml:space="preserve"> define a base </w:t>
      </w:r>
      <w:proofErr w:type="gramStart"/>
      <w:r>
        <w:t>case !</w:t>
      </w:r>
      <w:proofErr w:type="gramEnd"/>
      <w:r>
        <w:t xml:space="preserve"> </w:t>
      </w:r>
    </w:p>
    <w:p w14:paraId="4CAF30CD" w14:textId="009D93A1" w:rsidR="00BC6053" w:rsidRDefault="006D253E" w:rsidP="0080667D">
      <w:pPr>
        <w:pStyle w:val="ListParagraph"/>
        <w:numPr>
          <w:ilvl w:val="0"/>
          <w:numId w:val="16"/>
        </w:numPr>
      </w:pPr>
      <w:r>
        <w:rPr>
          <w:noProof/>
          <w:lang w:eastAsia="ko-KR"/>
        </w:rPr>
        <w:drawing>
          <wp:inline distT="0" distB="0" distL="0" distR="0" wp14:anchorId="4260F00C" wp14:editId="13EF9E1F">
            <wp:extent cx="3036570" cy="1334135"/>
            <wp:effectExtent l="0" t="0" r="11430" b="12065"/>
            <wp:docPr id="9" name="Picture 9" descr="Screen%20Shot%202017-02-04%20at%208.07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2-04%20at%208.07.0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435B" w14:textId="3F5C15B1" w:rsidR="006D253E" w:rsidRDefault="006D253E" w:rsidP="0080667D">
      <w:pPr>
        <w:pStyle w:val="ListParagraph"/>
        <w:numPr>
          <w:ilvl w:val="0"/>
          <w:numId w:val="16"/>
        </w:numPr>
      </w:pPr>
      <w:r>
        <w:t xml:space="preserve">If n = 0 then return 0 </w:t>
      </w:r>
      <w:r>
        <w:br/>
        <w:t xml:space="preserve">If n = 1 </w:t>
      </w:r>
      <w:proofErr w:type="gramStart"/>
      <w:r>
        <w:t>then  return</w:t>
      </w:r>
      <w:proofErr w:type="gramEnd"/>
      <w:r>
        <w:t xml:space="preserve"> 1</w:t>
      </w:r>
      <w:r>
        <w:br/>
        <w:t xml:space="preserve">Else multiplication of past term and past </w:t>
      </w:r>
      <w:proofErr w:type="spellStart"/>
      <w:r>
        <w:t>past</w:t>
      </w:r>
      <w:proofErr w:type="spellEnd"/>
      <w:r>
        <w:t xml:space="preserve"> term</w:t>
      </w:r>
    </w:p>
    <w:p w14:paraId="1EF26F8A" w14:textId="2124894A" w:rsidR="002E0CB5" w:rsidRDefault="002E0CB5" w:rsidP="0080667D">
      <w:pPr>
        <w:pStyle w:val="ListParagraph"/>
        <w:numPr>
          <w:ilvl w:val="0"/>
          <w:numId w:val="16"/>
        </w:numPr>
      </w:pPr>
      <w:r>
        <w:rPr>
          <w:noProof/>
          <w:lang w:eastAsia="ko-KR"/>
        </w:rPr>
        <w:drawing>
          <wp:inline distT="0" distB="0" distL="0" distR="0" wp14:anchorId="061E7D84" wp14:editId="6A88E776">
            <wp:extent cx="3976370" cy="2541905"/>
            <wp:effectExtent l="0" t="0" r="11430" b="0"/>
            <wp:docPr id="10" name="Picture 10" descr="Screen%20Shot%202017-02-04%20at%208.08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2-04%20at%208.08.1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932F" w14:textId="77777777" w:rsidR="002E0CB5" w:rsidRDefault="002E0CB5" w:rsidP="002E0CB5">
      <w:pPr>
        <w:pStyle w:val="ListParagraph"/>
      </w:pPr>
    </w:p>
    <w:p w14:paraId="5E2544A0" w14:textId="77777777" w:rsidR="002E0CB5" w:rsidRDefault="002E0CB5" w:rsidP="002E0CB5">
      <w:pPr>
        <w:pStyle w:val="ListParagraph"/>
      </w:pPr>
    </w:p>
    <w:p w14:paraId="56C69167" w14:textId="77777777" w:rsidR="002E0CB5" w:rsidRDefault="002E0CB5" w:rsidP="002E0CB5">
      <w:pPr>
        <w:pStyle w:val="ListParagraph"/>
      </w:pPr>
    </w:p>
    <w:p w14:paraId="1AC5101C" w14:textId="77777777" w:rsidR="002E0CB5" w:rsidRDefault="002E0CB5" w:rsidP="002E0CB5">
      <w:pPr>
        <w:pStyle w:val="ListParagraph"/>
      </w:pPr>
    </w:p>
    <w:p w14:paraId="666B54F9" w14:textId="77777777" w:rsidR="002E0CB5" w:rsidRDefault="002E0CB5" w:rsidP="002E0CB5">
      <w:pPr>
        <w:pStyle w:val="ListParagraph"/>
      </w:pPr>
    </w:p>
    <w:p w14:paraId="3EA7B0D8" w14:textId="71542461" w:rsidR="002E0CB5" w:rsidRDefault="00EF6BF5" w:rsidP="00EF6BF5">
      <w:pPr>
        <w:pStyle w:val="Heading1"/>
      </w:pPr>
      <w:r w:rsidRPr="00EF6BF5">
        <w:lastRenderedPageBreak/>
        <w:t>SUMMATION AND PRODUCT NOTATIONS</w:t>
      </w:r>
    </w:p>
    <w:p w14:paraId="440488C3" w14:textId="39634B32" w:rsidR="00EF6BF5" w:rsidRDefault="00015562" w:rsidP="00EF6BF5">
      <w:r>
        <w:t xml:space="preserve">Not going to cover if you don't know, don't worry. </w:t>
      </w:r>
    </w:p>
    <w:p w14:paraId="31488DF0" w14:textId="1A2319F3" w:rsidR="00015562" w:rsidRDefault="00015562" w:rsidP="00EF6BF5">
      <w:hyperlink r:id="rId16" w:history="1">
        <w:r w:rsidRPr="00F277CB">
          <w:rPr>
            <w:rStyle w:val="Hyperlink"/>
          </w:rPr>
          <w:t>http://www.mathsisfun.com/algebra/sigma-notation.html</w:t>
        </w:r>
      </w:hyperlink>
    </w:p>
    <w:p w14:paraId="58E3AF27" w14:textId="72EF5C19" w:rsidR="00CA40F6" w:rsidRDefault="00CA40F6" w:rsidP="00EF6BF5">
      <w:hyperlink r:id="rId17" w:history="1">
        <w:r w:rsidRPr="00F277CB">
          <w:rPr>
            <w:rStyle w:val="Hyperlink"/>
          </w:rPr>
          <w:t>http://math.illinoisstate.edu/day/courses/old/305/contentsummationnotation.html</w:t>
        </w:r>
      </w:hyperlink>
    </w:p>
    <w:p w14:paraId="2B221140" w14:textId="77777777" w:rsidR="00CA40F6" w:rsidRDefault="00CA40F6" w:rsidP="00EF6BF5"/>
    <w:p w14:paraId="7F6AF7B3" w14:textId="77777777" w:rsidR="001F295D" w:rsidRDefault="001F295D" w:rsidP="001F295D">
      <w:pPr>
        <w:pStyle w:val="Heading1"/>
        <w:rPr>
          <w:lang w:eastAsia="ko-KR"/>
        </w:rPr>
      </w:pPr>
      <w:r w:rsidRPr="001F295D">
        <w:rPr>
          <w:lang w:eastAsia="ko-KR"/>
        </w:rPr>
        <w:t>BASIC SEQUENCES AND THEIR SOLUTIONS</w:t>
      </w:r>
    </w:p>
    <w:p w14:paraId="49B89F9C" w14:textId="77777777" w:rsidR="008C0D20" w:rsidRPr="008C0D20" w:rsidRDefault="008C0D20" w:rsidP="008C0D20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8C0D2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Arithmetic sequences</w:t>
      </w:r>
    </w:p>
    <w:p w14:paraId="45AD85FD" w14:textId="0262DC5D" w:rsidR="001F295D" w:rsidRPr="001F295D" w:rsidRDefault="008C0D20" w:rsidP="001F295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8ACD43" wp14:editId="6BD5C13B">
            <wp:extent cx="5478145" cy="1191260"/>
            <wp:effectExtent l="0" t="0" r="8255" b="2540"/>
            <wp:docPr id="11" name="Picture 11" descr="Screen%20Shot%202017-02-04%20at%208.11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2-04%20at%208.11.36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0E15" w14:textId="4DDB1E90" w:rsidR="008C0D20" w:rsidRDefault="008C0D20" w:rsidP="00EF6BF5">
      <w:r>
        <w:rPr>
          <w:noProof/>
          <w:lang w:eastAsia="ko-KR"/>
        </w:rPr>
        <w:drawing>
          <wp:inline distT="0" distB="0" distL="0" distR="0" wp14:anchorId="1C2616EE" wp14:editId="34232501">
            <wp:extent cx="5478145" cy="2743200"/>
            <wp:effectExtent l="0" t="0" r="8255" b="0"/>
            <wp:docPr id="13" name="Picture 13" descr="Screen%20Shot%202017-02-04%20at%208.11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7-02-04%20at%208.11.47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A305ECA" w14:textId="77777777" w:rsidR="008C0D20" w:rsidRDefault="008C0D20">
      <w:r>
        <w:br w:type="page"/>
      </w:r>
    </w:p>
    <w:p w14:paraId="60B085FC" w14:textId="77777777" w:rsidR="008C0D20" w:rsidRPr="008C0D20" w:rsidRDefault="008C0D20" w:rsidP="008C0D20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8C0D2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lastRenderedPageBreak/>
        <w:t>Geometric Sequences</w:t>
      </w:r>
    </w:p>
    <w:p w14:paraId="0C73B45D" w14:textId="024C0EE3" w:rsidR="00015562" w:rsidRDefault="008C0D20" w:rsidP="00EF6BF5">
      <w:r>
        <w:rPr>
          <w:noProof/>
          <w:lang w:eastAsia="ko-KR"/>
        </w:rPr>
        <w:drawing>
          <wp:inline distT="0" distB="0" distL="0" distR="0" wp14:anchorId="7B89F01C" wp14:editId="3AE3DCA1">
            <wp:extent cx="5486400" cy="1334135"/>
            <wp:effectExtent l="0" t="0" r="0" b="12065"/>
            <wp:docPr id="14" name="Picture 14" descr="Screen%20Shot%202017-02-04%20at%208.12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02-04%20at%208.12.13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CEE0" w14:textId="5CB50AEF" w:rsidR="00406372" w:rsidRDefault="008C0D20" w:rsidP="00EF6BF5">
      <w:r>
        <w:rPr>
          <w:noProof/>
          <w:lang w:eastAsia="ko-KR"/>
        </w:rPr>
        <w:drawing>
          <wp:inline distT="0" distB="0" distL="0" distR="0" wp14:anchorId="3B1C0108" wp14:editId="48032539">
            <wp:extent cx="5478145" cy="3430905"/>
            <wp:effectExtent l="0" t="0" r="8255" b="0"/>
            <wp:docPr id="16" name="Picture 16" descr="Screen%20Shot%202017-02-04%20at%208.12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7-02-04%20at%208.12.30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63BE" w14:textId="77777777" w:rsidR="00406372" w:rsidRDefault="00406372">
      <w:r>
        <w:br w:type="page"/>
      </w:r>
    </w:p>
    <w:p w14:paraId="5DCE2000" w14:textId="77777777" w:rsidR="001D001F" w:rsidRPr="001D001F" w:rsidRDefault="001D001F" w:rsidP="001D001F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1D001F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lastRenderedPageBreak/>
        <w:t>Sum of a Geometric Sequence</w:t>
      </w:r>
    </w:p>
    <w:p w14:paraId="3DC2293E" w14:textId="58096250" w:rsidR="008C0D20" w:rsidRDefault="00C941AB" w:rsidP="00EF6BF5">
      <w:r>
        <w:rPr>
          <w:noProof/>
          <w:lang w:eastAsia="ko-KR"/>
        </w:rPr>
        <w:drawing>
          <wp:inline distT="0" distB="0" distL="0" distR="0" wp14:anchorId="2339EC74" wp14:editId="5A21A6D0">
            <wp:extent cx="5478145" cy="1602105"/>
            <wp:effectExtent l="0" t="0" r="8255" b="0"/>
            <wp:docPr id="17" name="Picture 17" descr="Screen%20Shot%202017-02-04%20at%208.1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7-02-04%20at%208.15.0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6E5A" w14:textId="25533655" w:rsidR="00C941AB" w:rsidRPr="00EF6BF5" w:rsidRDefault="00C941AB" w:rsidP="00C941AB">
      <w:pPr>
        <w:pStyle w:val="Heading1"/>
      </w:pPr>
      <w:r>
        <w:t xml:space="preserve">Combination of both </w:t>
      </w:r>
      <w:r w:rsidRPr="00356371">
        <w:rPr>
          <w:lang w:eastAsia="ko-KR"/>
        </w:rPr>
        <w:t>Geometric</w:t>
      </w:r>
      <w:r w:rsidRPr="00356371">
        <w:t xml:space="preserve"> and </w:t>
      </w:r>
      <w:r w:rsidRPr="00356371">
        <w:rPr>
          <w:lang w:eastAsia="ko-KR"/>
        </w:rPr>
        <w:t>Arithmetic</w:t>
      </w:r>
      <w:bookmarkStart w:id="5" w:name="_GoBack"/>
      <w:bookmarkEnd w:id="5"/>
      <w:r w:rsidR="00FE537F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 xml:space="preserve"> </w:t>
      </w:r>
    </w:p>
    <w:sectPr w:rsidR="00C941AB" w:rsidRPr="00EF6BF5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3765D6" w14:textId="77777777" w:rsidR="001121B8" w:rsidRDefault="001121B8" w:rsidP="00C6554A">
      <w:pPr>
        <w:spacing w:before="0" w:after="0" w:line="240" w:lineRule="auto"/>
      </w:pPr>
      <w:r>
        <w:separator/>
      </w:r>
    </w:p>
  </w:endnote>
  <w:endnote w:type="continuationSeparator" w:id="0">
    <w:p w14:paraId="3F382AE4" w14:textId="77777777" w:rsidR="001121B8" w:rsidRDefault="001121B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1AB767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56371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E6D6D9" w14:textId="77777777" w:rsidR="001121B8" w:rsidRDefault="001121B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48CC742" w14:textId="77777777" w:rsidR="001121B8" w:rsidRDefault="001121B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371643D"/>
    <w:multiLevelType w:val="hybridMultilevel"/>
    <w:tmpl w:val="C0447026"/>
    <w:lvl w:ilvl="0" w:tplc="47B4288A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B5D"/>
    <w:rsid w:val="00015562"/>
    <w:rsid w:val="0007599A"/>
    <w:rsid w:val="001121B8"/>
    <w:rsid w:val="0017737D"/>
    <w:rsid w:val="001D001F"/>
    <w:rsid w:val="001F295D"/>
    <w:rsid w:val="0024409E"/>
    <w:rsid w:val="002554CD"/>
    <w:rsid w:val="00293B83"/>
    <w:rsid w:val="002B4294"/>
    <w:rsid w:val="002E0CB5"/>
    <w:rsid w:val="00333D0D"/>
    <w:rsid w:val="00356371"/>
    <w:rsid w:val="00406372"/>
    <w:rsid w:val="004C049F"/>
    <w:rsid w:val="004D40DF"/>
    <w:rsid w:val="004F6BD8"/>
    <w:rsid w:val="005000E2"/>
    <w:rsid w:val="00533B5D"/>
    <w:rsid w:val="006A3CE7"/>
    <w:rsid w:val="006D253E"/>
    <w:rsid w:val="0078339A"/>
    <w:rsid w:val="0080667D"/>
    <w:rsid w:val="008C0D20"/>
    <w:rsid w:val="00926427"/>
    <w:rsid w:val="00BC6053"/>
    <w:rsid w:val="00C6554A"/>
    <w:rsid w:val="00C941AB"/>
    <w:rsid w:val="00CA40F6"/>
    <w:rsid w:val="00ED7C44"/>
    <w:rsid w:val="00EF6BF5"/>
    <w:rsid w:val="00F87088"/>
    <w:rsid w:val="00FE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B3E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806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1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://www.mathsisfun.com/algebra/sigma-notation.html" TargetMode="External"/><Relationship Id="rId17" Type="http://schemas.openxmlformats.org/officeDocument/2006/relationships/hyperlink" Target="http://math.illinoisstate.edu/day/courses/old/305/contentsummationnotation.html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10</TotalTime>
  <Pages>7</Pages>
  <Words>145</Words>
  <Characters>827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20</cp:revision>
  <dcterms:created xsi:type="dcterms:W3CDTF">2017-02-05T00:59:00Z</dcterms:created>
  <dcterms:modified xsi:type="dcterms:W3CDTF">2017-02-05T01:16:00Z</dcterms:modified>
</cp:coreProperties>
</file>